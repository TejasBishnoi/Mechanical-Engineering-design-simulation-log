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0FADD956" w14:textId="77777777" w:rsidTr="00A43A5B">
        <w:trPr>
          <w:cantSplit/>
          <w:trHeight w:val="4488"/>
        </w:trPr>
        <w:tc>
          <w:tcPr>
            <w:tcW w:w="6285" w:type="dxa"/>
          </w:tcPr>
          <w:p w14:paraId="073691AD" w14:textId="5E5B7EBC" w:rsidR="00F448BC" w:rsidRDefault="00475A0F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19EC21" wp14:editId="55D2B81D">
                  <wp:extent cx="3853815" cy="2432050"/>
                  <wp:effectExtent l="0" t="0" r="0" b="6350"/>
                  <wp:docPr id="173386838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86838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43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1CDC3C2C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537F46A7" w14:textId="6CB79A22" w:rsidR="00B77317" w:rsidRPr="00CD1539" w:rsidRDefault="00475A0F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Solidworks_practice_1</w:t>
                  </w:r>
                </w:p>
                <w:p w14:paraId="54C66655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5A50B9C6" w14:textId="7DFF86D5" w:rsidR="00B77317" w:rsidRPr="00CD1539" w:rsidRDefault="00475A0F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Tuesday, January 6,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65F3B42C" w14:textId="4174953F" w:rsidR="00B77317" w:rsidRPr="00CD1539" w:rsidRDefault="00475A0F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1</w:t>
                  </w:r>
                </w:p>
                <w:p w14:paraId="5153F49E" w14:textId="634C23C8" w:rsidR="00B77317" w:rsidRPr="006A441F" w:rsidRDefault="00475A0F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50E7899E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47FD379B" w14:textId="1E647FB7" w:rsidR="00B77317" w:rsidRDefault="00475A0F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786D3C75" w14:textId="6D49BE0C" w:rsidR="00475A0F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8596991" w:history="1">
                        <w:r w:rsidR="00475A0F" w:rsidRPr="00D31A98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475A0F">
                          <w:rPr>
                            <w:noProof/>
                            <w:webHidden/>
                          </w:rPr>
                          <w:tab/>
                        </w:r>
                        <w:r w:rsidR="00475A0F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475A0F">
                          <w:rPr>
                            <w:noProof/>
                            <w:webHidden/>
                          </w:rPr>
                          <w:instrText xml:space="preserve"> PAGEREF _Toc218596991 \h </w:instrText>
                        </w:r>
                        <w:r w:rsidR="00475A0F">
                          <w:rPr>
                            <w:noProof/>
                            <w:webHidden/>
                          </w:rPr>
                        </w:r>
                        <w:r w:rsidR="00475A0F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475A0F">
                          <w:rPr>
                            <w:noProof/>
                            <w:webHidden/>
                          </w:rPr>
                          <w:t>1</w:t>
                        </w:r>
                        <w:r w:rsidR="00475A0F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1B55D2D" w14:textId="20089D53" w:rsidR="00475A0F" w:rsidRDefault="00475A0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96992" w:history="1">
                        <w:r w:rsidRPr="00D31A98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_Toc218596992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5C446CF" w14:textId="588E9B55" w:rsidR="00475A0F" w:rsidRDefault="00475A0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96993" w:history="1">
                        <w:r w:rsidRPr="00D31A98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_Toc218596993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5DD6DA3" w14:textId="398E026F" w:rsidR="00475A0F" w:rsidRDefault="00475A0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96994" w:history="1">
                        <w:r w:rsidRPr="00D31A98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_Toc218596994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AC3B233" w14:textId="58A11828" w:rsidR="00475A0F" w:rsidRDefault="00475A0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96995" w:history="1">
                        <w:r w:rsidRPr="00D31A98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_Toc218596995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09819E7" w14:textId="2BBE4C99" w:rsidR="00475A0F" w:rsidRDefault="00475A0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96996" w:history="1">
                        <w:r w:rsidRPr="00D31A98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_Toc218596996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626A8C8" w14:textId="4D99E108" w:rsidR="00475A0F" w:rsidRDefault="00475A0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96997" w:history="1">
                        <w:r w:rsidRPr="00D31A98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_Toc218596997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425CFC8" w14:textId="6DD4EC3A" w:rsidR="00475A0F" w:rsidRDefault="00475A0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96998" w:history="1">
                        <w:r w:rsidRPr="00D31A98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_Toc218596998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9A0FE4D" w14:textId="2BA533D1" w:rsidR="00475A0F" w:rsidRDefault="00475A0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96999" w:history="1">
                        <w:r w:rsidRPr="00D31A98">
                          <w:rPr>
                            <w:rStyle w:val="Hyperlink"/>
                            <w:noProof/>
                          </w:rPr>
                          <w:t>Contact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_Toc218596999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048B739" w14:textId="5005459C" w:rsidR="00475A0F" w:rsidRDefault="00475A0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97000" w:history="1">
                        <w:r w:rsidRPr="00D31A98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_Toc218597000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0A9EB16" w14:textId="0A6FB879" w:rsidR="00475A0F" w:rsidRDefault="00475A0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97001" w:history="1">
                        <w:r w:rsidRPr="00D31A98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_Toc218597001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1AC7B9D" w14:textId="7E58C32A" w:rsidR="00475A0F" w:rsidRDefault="00475A0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97002" w:history="1">
                        <w:r w:rsidRPr="00D31A98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_Toc218597002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10F20F5" w14:textId="05EDE600" w:rsidR="00475A0F" w:rsidRDefault="00475A0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97003" w:history="1">
                        <w:r w:rsidRPr="00D31A98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_Toc218597003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C703890" w14:textId="33BAEFF4" w:rsidR="00475A0F" w:rsidRDefault="00475A0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97004" w:history="1">
                        <w:r w:rsidRPr="00D31A98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_Toc218597004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836B2D3" w14:textId="416C5BD9" w:rsidR="00475A0F" w:rsidRDefault="00475A0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97005" w:history="1">
                        <w:r w:rsidRPr="00D31A98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_Toc218597005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84B040F" w14:textId="0576F936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5D9747E4" w14:textId="77777777" w:rsidR="00F448BC" w:rsidRDefault="00F448BC" w:rsidP="00A5373F"/>
        </w:tc>
      </w:tr>
      <w:tr w:rsidR="00F448BC" w14:paraId="05B52CE8" w14:textId="77777777" w:rsidTr="00BE081A">
        <w:trPr>
          <w:cantSplit/>
          <w:trHeight w:val="3924"/>
        </w:trPr>
        <w:tc>
          <w:tcPr>
            <w:tcW w:w="6285" w:type="dxa"/>
          </w:tcPr>
          <w:p w14:paraId="1B77741D" w14:textId="414DD188" w:rsidR="00C27B5D" w:rsidRDefault="00475A0F" w:rsidP="00C27B5D">
            <w:pPr>
              <w:pStyle w:val="Heading1"/>
            </w:pPr>
            <w:bookmarkStart w:id="0" w:name="_Toc218596991"/>
            <w:r>
              <w:t>Description</w:t>
            </w:r>
            <w:bookmarkEnd w:id="0"/>
          </w:p>
          <w:p w14:paraId="50AE3508" w14:textId="0E47FF71" w:rsidR="00F448BC" w:rsidRPr="00E65D6E" w:rsidRDefault="00475A0F" w:rsidP="00FF408C">
            <w:r>
              <w:t>No Data</w:t>
            </w:r>
          </w:p>
        </w:tc>
        <w:tc>
          <w:tcPr>
            <w:tcW w:w="4713" w:type="dxa"/>
            <w:vMerge/>
          </w:tcPr>
          <w:p w14:paraId="46354C19" w14:textId="77777777" w:rsidR="00F448BC" w:rsidRPr="00A33AA4" w:rsidRDefault="00F448BC" w:rsidP="00840CC7">
            <w:pPr>
              <w:pStyle w:val="TOC3"/>
            </w:pPr>
          </w:p>
        </w:tc>
      </w:tr>
    </w:tbl>
    <w:p w14:paraId="1288813F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0DF8F726" w14:textId="77777777" w:rsidTr="00DD03CF">
        <w:tc>
          <w:tcPr>
            <w:tcW w:w="11016" w:type="dxa"/>
          </w:tcPr>
          <w:p w14:paraId="19D313DF" w14:textId="784B2E44" w:rsidR="00343025" w:rsidRDefault="00475A0F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18596992"/>
            <w:r>
              <w:lastRenderedPageBreak/>
              <w:t>Assumptions</w:t>
            </w:r>
            <w:bookmarkEnd w:id="4"/>
          </w:p>
          <w:p w14:paraId="4E72321A" w14:textId="62596768" w:rsidR="00A96F2C" w:rsidRDefault="00A96F2C" w:rsidP="00A96F2C"/>
        </w:tc>
      </w:tr>
    </w:tbl>
    <w:p w14:paraId="232E2F45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1929262E" w14:textId="77777777" w:rsidTr="00ED5A01">
        <w:tc>
          <w:tcPr>
            <w:tcW w:w="11016" w:type="dxa"/>
          </w:tcPr>
          <w:p w14:paraId="3DD821F7" w14:textId="41F5D77E" w:rsidR="00FF408C" w:rsidRDefault="00475A0F" w:rsidP="00FF408C">
            <w:pPr>
              <w:pStyle w:val="Heading1"/>
            </w:pPr>
            <w:bookmarkStart w:id="5" w:name="_Toc218596993"/>
            <w:r>
              <w:lastRenderedPageBreak/>
              <w:t>Model Information</w:t>
            </w:r>
            <w:bookmarkEnd w:id="5"/>
          </w:p>
          <w:p w14:paraId="279BC78A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48EE3AEF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02A1E348" w14:textId="77777777" w:rsidTr="00077EA0">
                    <w:tc>
                      <w:tcPr>
                        <w:tcW w:w="8640" w:type="dxa"/>
                      </w:tcPr>
                      <w:p w14:paraId="1E42C590" w14:textId="662117AC" w:rsidR="00077EA0" w:rsidRDefault="00475A0F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1E95FC73" wp14:editId="36E6F85C">
                              <wp:extent cx="5349240" cy="4548505"/>
                              <wp:effectExtent l="0" t="0" r="3810" b="4445"/>
                              <wp:docPr id="498629894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9862989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45485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798FCF4" w14:textId="10B852AB" w:rsidR="00C16188" w:rsidRDefault="00475A0F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Solidworks_practice_1</w:t>
                  </w:r>
                </w:p>
                <w:p w14:paraId="632CCE2B" w14:textId="7C2A4770" w:rsidR="00C16188" w:rsidRDefault="00475A0F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220F935A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657D191" w14:textId="0D1F65A6" w:rsidR="00C16188" w:rsidRPr="0044448A" w:rsidRDefault="00475A0F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2A3ED750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A9497EC" w14:textId="61398592" w:rsidR="00C16188" w:rsidRDefault="00475A0F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195035D" w14:textId="26C84827" w:rsidR="00C16188" w:rsidRDefault="00475A0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CAEDD55" w14:textId="3E5EDF67" w:rsidR="00C16188" w:rsidRDefault="00475A0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B6DB17D" w14:textId="082E75DD" w:rsidR="00C16188" w:rsidRDefault="00475A0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3D3589F2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7D6D5CE" w14:textId="17F8AE0F" w:rsidR="00C16188" w:rsidRDefault="00475A0F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CBORE for M8 SHCS2</w:t>
                  </w:r>
                </w:p>
                <w:p w14:paraId="17D50D17" w14:textId="58D28F43" w:rsidR="004B3022" w:rsidRPr="0044448A" w:rsidRDefault="00475A0F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0CED84E" wp14:editId="76CD23E5">
                        <wp:extent cx="1562735" cy="1329055"/>
                        <wp:effectExtent l="0" t="0" r="0" b="4445"/>
                        <wp:docPr id="649408250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49408250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3290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363E93F" w14:textId="641E5F52" w:rsidR="00C16188" w:rsidRPr="0044448A" w:rsidRDefault="00475A0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CDCFAC3" w14:textId="77777777" w:rsidR="00475A0F" w:rsidRDefault="00475A0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Mass:0.878176 kg</w:t>
                  </w:r>
                </w:p>
                <w:p w14:paraId="76E99589" w14:textId="77777777" w:rsidR="00475A0F" w:rsidRDefault="00475A0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Volume:0.000112587 m^3</w:t>
                  </w:r>
                </w:p>
                <w:p w14:paraId="6830B3E6" w14:textId="77777777" w:rsidR="00475A0F" w:rsidRDefault="00475A0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54A9BED7" w14:textId="77777777" w:rsidR="00475A0F" w:rsidRDefault="00475A0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Weight:8.60613 N</w:t>
                  </w:r>
                </w:p>
                <w:p w14:paraId="0AF7F114" w14:textId="2F7272C5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2873E0B" w14:textId="77777777" w:rsidR="00475A0F" w:rsidRDefault="00475A0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C:\Users\tjbis\Documents\CAD\practice_1\Solidworks_practice_1.SLDPRT</w:t>
                  </w:r>
                </w:p>
                <w:p w14:paraId="64E841EA" w14:textId="0963F594" w:rsidR="00C16188" w:rsidRPr="0044448A" w:rsidRDefault="00475A0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6 13:01:21 2026</w:t>
                  </w:r>
                </w:p>
              </w:tc>
            </w:tr>
          </w:tbl>
          <w:p w14:paraId="480594C5" w14:textId="35628CC8" w:rsidR="00FF408C" w:rsidRDefault="00FF408C" w:rsidP="00A96F2C"/>
        </w:tc>
      </w:tr>
    </w:tbl>
    <w:p w14:paraId="5AAA79AB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14:paraId="015A5F4D" w14:textId="77777777" w:rsidTr="005E294F">
        <w:tc>
          <w:tcPr>
            <w:tcW w:w="11016" w:type="dxa"/>
          </w:tcPr>
          <w:p w14:paraId="590A6F7C" w14:textId="7203CD6C" w:rsidR="00B35001" w:rsidRPr="00B35001" w:rsidRDefault="00475A0F" w:rsidP="00B35001">
            <w:pPr>
              <w:pStyle w:val="Heading1"/>
            </w:pPr>
            <w:bookmarkStart w:id="6" w:name="_Toc218596994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042"/>
              <w:gridCol w:w="5163"/>
            </w:tblGrid>
            <w:tr w:rsidR="00B35001" w14:paraId="4DE9C7D3" w14:textId="77777777" w:rsidTr="00475A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63C423" w14:textId="0DA81DA7" w:rsidR="00B35001" w:rsidRDefault="00475A0F" w:rsidP="005E294F">
                  <w:r>
                    <w:t>Study name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682F43" w14:textId="08CDEB02" w:rsidR="00B35001" w:rsidRDefault="00475A0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475A0F" w14:paraId="115DCB87" w14:textId="77777777" w:rsidTr="00475A0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E01A99" w14:textId="5655A20E" w:rsidR="00475A0F" w:rsidRDefault="00475A0F" w:rsidP="005E294F">
                  <w:r>
                    <w:t>Analysis type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6907D2" w14:textId="2E36CCC7" w:rsidR="00475A0F" w:rsidRDefault="00475A0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475A0F" w14:paraId="49DF329A" w14:textId="77777777" w:rsidTr="00475A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16C3D4" w14:textId="12A51B16" w:rsidR="00475A0F" w:rsidRDefault="00475A0F" w:rsidP="005E294F">
                  <w:r>
                    <w:t>Mesh type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634873" w14:textId="630CC600" w:rsidR="00475A0F" w:rsidRDefault="00475A0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475A0F" w14:paraId="5043B1AB" w14:textId="77777777" w:rsidTr="00475A0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F39D09" w14:textId="5003E083" w:rsidR="00475A0F" w:rsidRDefault="00475A0F" w:rsidP="005E294F">
                  <w:r>
                    <w:t xml:space="preserve">Thermal Effect: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DC15F9" w14:textId="3FC8E7F1" w:rsidR="00475A0F" w:rsidRDefault="00475A0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475A0F" w14:paraId="38ED92B8" w14:textId="77777777" w:rsidTr="00475A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F9C69D" w14:textId="0D226BF9" w:rsidR="00475A0F" w:rsidRDefault="00475A0F" w:rsidP="005E294F">
                  <w:r>
                    <w:t>Thermal option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453420" w14:textId="7C94DBBC" w:rsidR="00475A0F" w:rsidRDefault="00475A0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475A0F" w14:paraId="45D1838B" w14:textId="77777777" w:rsidTr="00475A0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C50E9F" w14:textId="11B051B4" w:rsidR="00475A0F" w:rsidRDefault="00475A0F" w:rsidP="005E294F">
                  <w:r>
                    <w:t>Zero strain temperature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CEAD0C" w14:textId="343B1094" w:rsidR="00475A0F" w:rsidRDefault="00475A0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475A0F" w14:paraId="006D8722" w14:textId="77777777" w:rsidTr="00475A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8D53CB" w14:textId="04E5DBC7" w:rsidR="00475A0F" w:rsidRDefault="00475A0F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D46D2F" w14:textId="012D0C28" w:rsidR="00475A0F" w:rsidRDefault="00475A0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75A0F" w14:paraId="644F92B6" w14:textId="77777777" w:rsidTr="00475A0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B3A733" w14:textId="5BBC3BB6" w:rsidR="00475A0F" w:rsidRDefault="00475A0F" w:rsidP="005E294F">
                  <w:r>
                    <w:t>Solver type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22136B" w14:textId="5F4BAF06" w:rsidR="00475A0F" w:rsidRDefault="00475A0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475A0F" w14:paraId="6C0F7FAA" w14:textId="77777777" w:rsidTr="00475A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DB853F" w14:textId="29A1A07C" w:rsidR="00475A0F" w:rsidRDefault="00475A0F" w:rsidP="005E294F">
                  <w:r>
                    <w:t xml:space="preserve">Inplane Effect: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938985" w14:textId="3896751D" w:rsidR="00475A0F" w:rsidRDefault="00475A0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75A0F" w14:paraId="37D3733C" w14:textId="77777777" w:rsidTr="00475A0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4C985C" w14:textId="45F8877C" w:rsidR="00475A0F" w:rsidRDefault="00475A0F" w:rsidP="005E294F">
                  <w:r>
                    <w:t xml:space="preserve">Soft Spring: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7DC3F6" w14:textId="6A726CD9" w:rsidR="00475A0F" w:rsidRDefault="00475A0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75A0F" w14:paraId="40A20670" w14:textId="77777777" w:rsidTr="00475A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DD71C1" w14:textId="22DDC48A" w:rsidR="00475A0F" w:rsidRDefault="00475A0F" w:rsidP="005E294F">
                  <w:r>
                    <w:t xml:space="preserve">Inertial Relief: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61C3D2" w14:textId="30C9B168" w:rsidR="00475A0F" w:rsidRDefault="00475A0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75A0F" w14:paraId="4A17DC96" w14:textId="77777777" w:rsidTr="00475A0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2B42E0" w14:textId="107647AD" w:rsidR="00475A0F" w:rsidRDefault="00475A0F" w:rsidP="005E294F">
                  <w:r>
                    <w:t>Incompatible bonding options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B15507" w14:textId="24A881E1" w:rsidR="00475A0F" w:rsidRDefault="00475A0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475A0F" w14:paraId="7E4BC376" w14:textId="77777777" w:rsidTr="00475A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737967" w14:textId="3B968253" w:rsidR="00475A0F" w:rsidRDefault="00475A0F" w:rsidP="005E294F">
                  <w:r>
                    <w:t>Large displacement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054C44" w14:textId="181278C1" w:rsidR="00475A0F" w:rsidRDefault="00475A0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75A0F" w14:paraId="08277B31" w14:textId="77777777" w:rsidTr="00475A0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4B4126" w14:textId="6DADB4E1" w:rsidR="00475A0F" w:rsidRDefault="00475A0F" w:rsidP="005E294F">
                  <w:r>
                    <w:t>Compute free body forces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0F11B8" w14:textId="3C0110C7" w:rsidR="00475A0F" w:rsidRDefault="00475A0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475A0F" w14:paraId="53728CCC" w14:textId="77777777" w:rsidTr="00475A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CC34E1" w14:textId="6C904194" w:rsidR="00475A0F" w:rsidRDefault="00475A0F" w:rsidP="005E294F">
                  <w:r>
                    <w:t>Friction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155BE0" w14:textId="7530B1F0" w:rsidR="00475A0F" w:rsidRDefault="00475A0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75A0F" w14:paraId="31A7D96C" w14:textId="77777777" w:rsidTr="00475A0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D3987B" w14:textId="0F4CC128" w:rsidR="00475A0F" w:rsidRDefault="00475A0F" w:rsidP="005E294F">
                  <w:r>
                    <w:t xml:space="preserve">Use Adaptive Method: 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8D8804" w14:textId="0E9AC27F" w:rsidR="00475A0F" w:rsidRDefault="00475A0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75A0F" w14:paraId="0D596C7C" w14:textId="77777777" w:rsidTr="00475A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4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CA84C8" w14:textId="3AA385A6" w:rsidR="00475A0F" w:rsidRDefault="00475A0F" w:rsidP="005E294F">
                  <w:r>
                    <w:t>Result folder</w:t>
                  </w:r>
                </w:p>
              </w:tc>
              <w:tc>
                <w:tcPr>
                  <w:tcW w:w="516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549EB6" w14:textId="2E4AF86A" w:rsidR="00475A0F" w:rsidRDefault="00475A0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(C:\Users\tjbis\Documents\CAD\practice_1)</w:t>
                  </w:r>
                </w:p>
              </w:tc>
            </w:tr>
          </w:tbl>
          <w:p w14:paraId="478CD87F" w14:textId="07524413" w:rsidR="005E294F" w:rsidRDefault="005E294F" w:rsidP="00A96F2C"/>
        </w:tc>
      </w:tr>
      <w:bookmarkEnd w:id="1"/>
      <w:bookmarkEnd w:id="2"/>
      <w:bookmarkEnd w:id="3"/>
    </w:tbl>
    <w:p w14:paraId="0306B450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14:paraId="7197448C" w14:textId="77777777" w:rsidTr="00E80CD9">
        <w:tc>
          <w:tcPr>
            <w:tcW w:w="11016" w:type="dxa"/>
          </w:tcPr>
          <w:p w14:paraId="33402267" w14:textId="76DE94B3" w:rsidR="00F33129" w:rsidRPr="00B35001" w:rsidRDefault="00475A0F" w:rsidP="000A7C6B">
            <w:pPr>
              <w:pStyle w:val="Heading1"/>
            </w:pPr>
            <w:bookmarkStart w:id="7" w:name="_Toc218596995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074"/>
              <w:gridCol w:w="5131"/>
            </w:tblGrid>
            <w:tr w:rsidR="00F33129" w14:paraId="4A236DC4" w14:textId="77777777" w:rsidTr="00475A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E749761" w14:textId="74F40F0A" w:rsidR="00F33129" w:rsidRDefault="00475A0F" w:rsidP="000A7C6B">
                  <w:r>
                    <w:t>Unit system: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E03A25" w14:textId="4B1A60C3" w:rsidR="00F33129" w:rsidRDefault="00475A0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475A0F" w14:paraId="1CC27440" w14:textId="77777777" w:rsidTr="00475A0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1B9358" w14:textId="6AF282A8" w:rsidR="00475A0F" w:rsidRDefault="00475A0F" w:rsidP="000A7C6B">
                  <w:r>
                    <w:t>Length/Displacement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F07B99" w14:textId="748B44D7" w:rsidR="00475A0F" w:rsidRDefault="00475A0F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475A0F" w14:paraId="3CF4F1B3" w14:textId="77777777" w:rsidTr="00475A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303294" w14:textId="1BE94495" w:rsidR="00475A0F" w:rsidRDefault="00475A0F" w:rsidP="000A7C6B">
                  <w:r>
                    <w:t>Temperature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10FE35" w14:textId="5EF8D8D3" w:rsidR="00475A0F" w:rsidRDefault="00475A0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475A0F" w14:paraId="1D8B6517" w14:textId="77777777" w:rsidTr="00475A0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9D2CB4" w14:textId="07B1E67F" w:rsidR="00475A0F" w:rsidRDefault="00475A0F" w:rsidP="000A7C6B">
                  <w:r>
                    <w:t>Angular velocity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C8EF27" w14:textId="4EE44005" w:rsidR="00475A0F" w:rsidRDefault="00475A0F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475A0F" w14:paraId="3F57F354" w14:textId="77777777" w:rsidTr="00475A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7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6439B7" w14:textId="2C1EB4CF" w:rsidR="00475A0F" w:rsidRDefault="00475A0F" w:rsidP="000A7C6B">
                  <w:r>
                    <w:t>Pressure/Stress</w:t>
                  </w:r>
                </w:p>
              </w:tc>
              <w:tc>
                <w:tcPr>
                  <w:tcW w:w="51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06E3A4" w14:textId="310B3421" w:rsidR="00475A0F" w:rsidRDefault="00475A0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7C01F169" w14:textId="40B10272" w:rsidR="00F33129" w:rsidRDefault="00F33129" w:rsidP="000A7C6B"/>
        </w:tc>
      </w:tr>
    </w:tbl>
    <w:p w14:paraId="532DB55B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664C3D4D" w14:textId="77777777" w:rsidTr="005273D5">
        <w:trPr>
          <w:trHeight w:val="4158"/>
        </w:trPr>
        <w:tc>
          <w:tcPr>
            <w:tcW w:w="11136" w:type="dxa"/>
          </w:tcPr>
          <w:p w14:paraId="1B933FB3" w14:textId="5D525AE1" w:rsidR="00E80CD9" w:rsidRPr="00AC3438" w:rsidRDefault="00475A0F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18596996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40487233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AFF6F1F" w14:textId="1F5D5788" w:rsidR="00E80CD9" w:rsidRPr="003E6C57" w:rsidRDefault="00475A0F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456E1D6" w14:textId="537E0DF3" w:rsidR="00E80CD9" w:rsidRPr="003E6C57" w:rsidRDefault="00475A0F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422A60A" w14:textId="209CABA9" w:rsidR="00E80CD9" w:rsidRPr="003E6C57" w:rsidRDefault="00475A0F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33D74D35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3651DA95" w14:textId="6CFDAE2E" w:rsidR="00E80CD9" w:rsidRPr="00577134" w:rsidRDefault="00475A0F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5B1019B7" wp14:editId="56F10156">
                        <wp:extent cx="1904365" cy="1619250"/>
                        <wp:effectExtent l="0" t="0" r="635" b="0"/>
                        <wp:docPr id="219893932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9893932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619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71F0903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D3B479D" w14:textId="1F36736D" w:rsidR="00E80CD9" w:rsidRPr="00BE6656" w:rsidRDefault="00475A0F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63748CB" w14:textId="471D491D" w:rsidR="00E80CD9" w:rsidRPr="00BE6656" w:rsidRDefault="00475A0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Plain Carbon Steel</w:t>
                        </w:r>
                      </w:p>
                    </w:tc>
                  </w:tr>
                  <w:tr w:rsidR="00475A0F" w:rsidRPr="00577134" w14:paraId="08D2DEC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03D6605" w14:textId="1CB90050" w:rsidR="00475A0F" w:rsidRDefault="00475A0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E7FD31C" w14:textId="004DC140" w:rsidR="00475A0F" w:rsidRDefault="00475A0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475A0F" w:rsidRPr="00577134" w14:paraId="009D6FE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2D569E6" w14:textId="32DAEF19" w:rsidR="00475A0F" w:rsidRDefault="00475A0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04C77D2" w14:textId="1413676E" w:rsidR="00475A0F" w:rsidRDefault="00475A0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475A0F" w:rsidRPr="00577134" w14:paraId="359CD83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3B8694C" w14:textId="5D1E8F43" w:rsidR="00475A0F" w:rsidRDefault="00475A0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4AC6B4B" w14:textId="786AF7C5" w:rsidR="00475A0F" w:rsidRDefault="00475A0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2.20594e+08 N/m^2</w:t>
                        </w:r>
                      </w:p>
                    </w:tc>
                  </w:tr>
                  <w:tr w:rsidR="00475A0F" w:rsidRPr="00577134" w14:paraId="469EF31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5F88793" w14:textId="5AE0C64B" w:rsidR="00475A0F" w:rsidRDefault="00475A0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A75DCA7" w14:textId="7C241EA2" w:rsidR="00475A0F" w:rsidRDefault="00475A0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3.99826e+08 N/m^2</w:t>
                        </w:r>
                      </w:p>
                    </w:tc>
                  </w:tr>
                  <w:tr w:rsidR="00475A0F" w:rsidRPr="00577134" w14:paraId="3CE858A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4A63A0C" w14:textId="389E4FCB" w:rsidR="00475A0F" w:rsidRDefault="00475A0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80D9A60" w14:textId="2C67F703" w:rsidR="00475A0F" w:rsidRDefault="00475A0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475A0F" w:rsidRPr="00577134" w14:paraId="6FBBC2D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4C9B246" w14:textId="112E6BA7" w:rsidR="00475A0F" w:rsidRDefault="00475A0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8C8F06A" w14:textId="3CE4AC53" w:rsidR="00475A0F" w:rsidRDefault="00475A0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475A0F" w:rsidRPr="00577134" w14:paraId="7FDDD04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018553B" w14:textId="7B8D3466" w:rsidR="00475A0F" w:rsidRDefault="00475A0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08A975F" w14:textId="732014D4" w:rsidR="00475A0F" w:rsidRDefault="00475A0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7,800 kg/m^3</w:t>
                        </w:r>
                      </w:p>
                    </w:tc>
                  </w:tr>
                  <w:tr w:rsidR="00475A0F" w:rsidRPr="00577134" w14:paraId="6FF2472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9AAD58C" w14:textId="3CA17B9D" w:rsidR="00475A0F" w:rsidRDefault="00475A0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9CF4763" w14:textId="1A101007" w:rsidR="00475A0F" w:rsidRDefault="00475A0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475A0F" w:rsidRPr="00577134" w14:paraId="7336171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11D2B76" w14:textId="7D207118" w:rsidR="00475A0F" w:rsidRDefault="00475A0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718F32E" w14:textId="609F9848" w:rsidR="00475A0F" w:rsidRDefault="00475A0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1.3e-05 /Kelvin</w:t>
                        </w:r>
                      </w:p>
                    </w:tc>
                  </w:tr>
                </w:tbl>
                <w:p w14:paraId="34D8E96B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007F6F23" w14:textId="11B4A6F2" w:rsidR="00E80CD9" w:rsidRPr="00577134" w:rsidRDefault="00475A0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1(CBORE for M8 SHCS2)(Solidworks_practice_1)</w:t>
                  </w:r>
                </w:p>
              </w:tc>
            </w:tr>
            <w:tr w:rsidR="00E80CD9" w:rsidRPr="000841BF" w14:paraId="4140B7DB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16FB4989" w14:textId="4F5726E3" w:rsidR="00E80CD9" w:rsidRPr="000841BF" w:rsidRDefault="00475A0F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3ED757B3" w14:textId="22818B91" w:rsidR="00E80CD9" w:rsidRDefault="00E80CD9" w:rsidP="000A7C6B"/>
        </w:tc>
      </w:tr>
      <w:bookmarkEnd w:id="8"/>
      <w:bookmarkEnd w:id="9"/>
      <w:bookmarkEnd w:id="10"/>
    </w:tbl>
    <w:p w14:paraId="15D8938F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5CEA0951" w14:textId="77777777" w:rsidTr="00452CBC">
        <w:tc>
          <w:tcPr>
            <w:tcW w:w="11016" w:type="dxa"/>
          </w:tcPr>
          <w:p w14:paraId="30A18D99" w14:textId="061DA1BC" w:rsidR="005273D5" w:rsidRPr="00AF1A58" w:rsidRDefault="00475A0F" w:rsidP="000A7C6B">
            <w:pPr>
              <w:pStyle w:val="Heading1"/>
              <w:rPr>
                <w:b w:val="0"/>
                <w:bCs w:val="0"/>
              </w:rPr>
            </w:pPr>
            <w:bookmarkStart w:id="12" w:name="_Toc218596997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475A0F" w14:paraId="6DBD5675" w14:textId="77777777" w:rsidTr="00204F2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0C1E659" w14:textId="6473CE29" w:rsidR="00475A0F" w:rsidRPr="004E282D" w:rsidRDefault="00475A0F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69AEADE9" w14:textId="55864248" w:rsidR="00475A0F" w:rsidRPr="004E282D" w:rsidRDefault="00475A0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17929726" w14:textId="7BF904F2" w:rsidR="00475A0F" w:rsidRPr="004E282D" w:rsidRDefault="00475A0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475A0F" w14:paraId="6AF23680" w14:textId="77777777" w:rsidTr="00665B5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13AAB58D" w14:textId="7758FF20" w:rsidR="00475A0F" w:rsidRPr="00AD5FBA" w:rsidRDefault="00475A0F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17039D32" w14:textId="4910DADE" w:rsidR="00475A0F" w:rsidRPr="006208CB" w:rsidRDefault="00475A0F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26A958BB" wp14:editId="22634F96">
                        <wp:extent cx="1772285" cy="1506855"/>
                        <wp:effectExtent l="0" t="0" r="0" b="0"/>
                        <wp:docPr id="407096519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7096519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506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475A0F" w14:paraId="356C3040" w14:textId="77777777" w:rsidTr="00475A0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F43A2E7" w14:textId="0D1E0484" w:rsidR="00475A0F" w:rsidRPr="00BE6656" w:rsidRDefault="00475A0F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0CD7773" w14:textId="539FE550" w:rsidR="00475A0F" w:rsidRPr="00154A1A" w:rsidRDefault="00475A0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</w:t>
                        </w:r>
                      </w:p>
                    </w:tc>
                  </w:tr>
                  <w:tr w:rsidR="00475A0F" w14:paraId="39181D79" w14:textId="77777777" w:rsidTr="00475A0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DC68D60" w14:textId="6D2F7522" w:rsidR="00475A0F" w:rsidRDefault="00475A0F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52A76B0" w14:textId="50AD92CF" w:rsidR="00475A0F" w:rsidRDefault="00475A0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62AB914E" w14:textId="77777777" w:rsidR="00475A0F" w:rsidRPr="004C6DEB" w:rsidRDefault="00475A0F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1B66E5B0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6921AC2E" w14:textId="6AB39913" w:rsidR="003F154A" w:rsidRPr="003F154A" w:rsidRDefault="00475A0F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4F2EC5B2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BD75F44" w14:textId="4E57669F" w:rsidR="003F154A" w:rsidRDefault="00475A0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06E8587" w14:textId="0B6B1C1F" w:rsidR="003F154A" w:rsidRDefault="00475A0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B054D01" w14:textId="738D09D8" w:rsidR="003F154A" w:rsidRDefault="00475A0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5680BB6" w14:textId="46B79214" w:rsidR="003F154A" w:rsidRDefault="00475A0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396119F" w14:textId="42455364" w:rsidR="003F154A" w:rsidRDefault="00475A0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1F681645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0631BB3" w14:textId="37B7E2AB" w:rsidR="003F154A" w:rsidRDefault="00475A0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52A7A4C" w14:textId="78D02ADB" w:rsidR="003F154A" w:rsidRPr="00EF37BF" w:rsidRDefault="00475A0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10,000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9A26809" w14:textId="38455DE3" w:rsidR="003F154A" w:rsidRPr="00EF37BF" w:rsidRDefault="00475A0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-6.3777e-06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67E0479" w14:textId="0FCA60F3" w:rsidR="003F154A" w:rsidRDefault="00475A0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-4.8399e-05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B7E82AD" w14:textId="2B24B297" w:rsidR="003F154A" w:rsidRPr="00EF37BF" w:rsidRDefault="00475A0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10,000</w:t>
                        </w:r>
                      </w:p>
                    </w:tc>
                  </w:tr>
                  <w:tr w:rsidR="00935682" w14:paraId="539E9632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72B0C5C" w14:textId="247F83A1" w:rsidR="00935682" w:rsidRDefault="00475A0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9862792" w14:textId="65090333" w:rsidR="00935682" w:rsidRDefault="00475A0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AA8F983" w14:textId="582F8D61" w:rsidR="00935682" w:rsidRDefault="00475A0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F78D886" w14:textId="61F609F7" w:rsidR="00935682" w:rsidRDefault="00475A0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A1786E3" w14:textId="39E4096C" w:rsidR="00935682" w:rsidRDefault="00475A0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05F4CCF1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558643E3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475A0F" w14:paraId="14274ECC" w14:textId="77777777" w:rsidTr="00AC220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AE74916" w14:textId="159EEF01" w:rsidR="00475A0F" w:rsidRPr="004E282D" w:rsidRDefault="00475A0F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35EBA0DE" w14:textId="79391B0A" w:rsidR="00475A0F" w:rsidRPr="004E282D" w:rsidRDefault="00475A0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7C52EBA7" w14:textId="127A94A2" w:rsidR="00475A0F" w:rsidRPr="004E282D" w:rsidRDefault="00475A0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475A0F" w14:paraId="4BF9DEA6" w14:textId="77777777" w:rsidTr="00595A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43069597" w14:textId="623A8D48" w:rsidR="00475A0F" w:rsidRPr="00F42DD1" w:rsidRDefault="00475A0F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6EA5A582" w14:textId="654D60EF" w:rsidR="00475A0F" w:rsidRPr="006208CB" w:rsidRDefault="00475A0F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648C8CFC" wp14:editId="6BD9ECEE">
                        <wp:extent cx="1907540" cy="1621790"/>
                        <wp:effectExtent l="0" t="0" r="0" b="0"/>
                        <wp:docPr id="140764926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07649266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621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475A0F" w14:paraId="7697832D" w14:textId="77777777" w:rsidTr="00475A0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8938677" w14:textId="573B467C" w:rsidR="00475A0F" w:rsidRPr="00BE6656" w:rsidRDefault="00475A0F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E9A756C" w14:textId="180BF7A3" w:rsidR="00475A0F" w:rsidRPr="00B77EA3" w:rsidRDefault="00475A0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475A0F" w14:paraId="127654A1" w14:textId="77777777" w:rsidTr="00475A0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F7EBC6B" w14:textId="60996B72" w:rsidR="00475A0F" w:rsidRDefault="00475A0F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C0F4FD5" w14:textId="78BBCEC6" w:rsidR="00475A0F" w:rsidRDefault="00475A0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Edge&lt; 1 &gt;</w:t>
                        </w:r>
                      </w:p>
                    </w:tc>
                  </w:tr>
                  <w:tr w:rsidR="00475A0F" w14:paraId="3DF7C7BB" w14:textId="77777777" w:rsidTr="00475A0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DA71C2A" w14:textId="65B6150B" w:rsidR="00475A0F" w:rsidRDefault="00475A0F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EF0263C" w14:textId="1552251C" w:rsidR="00475A0F" w:rsidRDefault="00475A0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force</w:t>
                        </w:r>
                      </w:p>
                    </w:tc>
                  </w:tr>
                  <w:tr w:rsidR="00475A0F" w14:paraId="30BD48A9" w14:textId="77777777" w:rsidTr="00475A0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ECEEB57" w14:textId="68994FD6" w:rsidR="00475A0F" w:rsidRDefault="00475A0F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3272B85" w14:textId="5C98B9C7" w:rsidR="00475A0F" w:rsidRDefault="00475A0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10,000 N</w:t>
                        </w:r>
                      </w:p>
                    </w:tc>
                  </w:tr>
                </w:tbl>
                <w:p w14:paraId="3462C3AF" w14:textId="77777777" w:rsidR="00475A0F" w:rsidRDefault="00475A0F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65829063" w14:textId="3F11761D" w:rsidR="005273D5" w:rsidRDefault="005273D5" w:rsidP="000A7C6B">
            <w:pPr>
              <w:rPr>
                <w:rStyle w:val="Strong"/>
              </w:rPr>
            </w:pPr>
          </w:p>
        </w:tc>
      </w:tr>
    </w:tbl>
    <w:p w14:paraId="19746316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3242DE81" w14:textId="77777777" w:rsidTr="005B3D16">
        <w:tc>
          <w:tcPr>
            <w:tcW w:w="11016" w:type="dxa"/>
          </w:tcPr>
          <w:p w14:paraId="210A03BC" w14:textId="221F5DB8" w:rsidR="00132707" w:rsidRDefault="00132707" w:rsidP="000A7C6B">
            <w:pPr>
              <w:pStyle w:val="Heading1"/>
            </w:pPr>
            <w:r>
              <w:br w:type="page"/>
            </w:r>
            <w:bookmarkStart w:id="13" w:name="_Toc218596998"/>
            <w:r w:rsidR="00475A0F">
              <w:t>Connector Definitions</w:t>
            </w:r>
            <w:bookmarkEnd w:id="13"/>
          </w:p>
          <w:p w14:paraId="280D49F5" w14:textId="285B10BF" w:rsidR="00132707" w:rsidRDefault="00475A0F" w:rsidP="000A7C6B">
            <w:r>
              <w:t>No Data</w:t>
            </w:r>
          </w:p>
          <w:p w14:paraId="20DB037D" w14:textId="1BED1C4A" w:rsidR="00EF37BF" w:rsidRPr="009C0A33" w:rsidRDefault="00EF37BF" w:rsidP="000A7C6B"/>
          <w:p w14:paraId="4662CE48" w14:textId="77777777" w:rsidR="000F2729" w:rsidRDefault="000F2729" w:rsidP="000A7C6B"/>
          <w:p w14:paraId="57906F81" w14:textId="72630FFB" w:rsidR="00E12C21" w:rsidRDefault="00E12C21" w:rsidP="000A7C6B"/>
          <w:p w14:paraId="62F02832" w14:textId="7B2C8C0D" w:rsidR="00132707" w:rsidRDefault="00132707" w:rsidP="000A7C6B"/>
        </w:tc>
      </w:tr>
    </w:tbl>
    <w:p w14:paraId="4A5EDA9F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42857924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3F5E4D9" w14:textId="343F3316" w:rsidR="00104BD8" w:rsidRDefault="00475A0F" w:rsidP="000A7C6B">
            <w:pPr>
              <w:pStyle w:val="Heading1"/>
            </w:pPr>
            <w:bookmarkStart w:id="14" w:name="_Toc218596999"/>
            <w:r>
              <w:lastRenderedPageBreak/>
              <w:t>Contact Information</w:t>
            </w:r>
            <w:bookmarkEnd w:id="14"/>
          </w:p>
          <w:p w14:paraId="7B591F90" w14:textId="11E22CA3" w:rsidR="00104BD8" w:rsidRDefault="00475A0F" w:rsidP="000A7C6B">
            <w:r>
              <w:t>No Data</w:t>
            </w:r>
          </w:p>
          <w:p w14:paraId="1D8CB1C0" w14:textId="326B199F" w:rsidR="00104BD8" w:rsidRDefault="00104BD8" w:rsidP="000A7C6B">
            <w:pPr>
              <w:rPr>
                <w:rStyle w:val="A3"/>
              </w:rPr>
            </w:pPr>
          </w:p>
          <w:p w14:paraId="398BC807" w14:textId="77777777" w:rsidR="00104BD8" w:rsidRDefault="00104BD8" w:rsidP="000A7C6B"/>
        </w:tc>
      </w:tr>
    </w:tbl>
    <w:p w14:paraId="15852BE7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2EE8DA7B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0F1FDE2" w14:textId="35E4744F" w:rsidR="00A61A59" w:rsidRDefault="00475A0F" w:rsidP="000A7C6B">
            <w:pPr>
              <w:pStyle w:val="Heading1"/>
            </w:pPr>
            <w:bookmarkStart w:id="15" w:name="_Toc218597000"/>
            <w:r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7F9D3A11" w14:textId="77777777" w:rsidTr="00475A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A58D16" w14:textId="243F382B" w:rsidR="00A9531D" w:rsidRDefault="00475A0F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22517F" w14:textId="3455648C" w:rsidR="00A9531D" w:rsidRDefault="00475A0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475A0F" w14:paraId="6595A904" w14:textId="77777777" w:rsidTr="00475A0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3377A0" w14:textId="3981EEEC" w:rsidR="00475A0F" w:rsidRDefault="00475A0F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80FDCE" w14:textId="48B79FDC" w:rsidR="00475A0F" w:rsidRDefault="00475A0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Standard mesh</w:t>
                  </w:r>
                </w:p>
              </w:tc>
            </w:tr>
            <w:tr w:rsidR="00475A0F" w14:paraId="1EAFC638" w14:textId="77777777" w:rsidTr="00475A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FA225D" w14:textId="58540F69" w:rsidR="00475A0F" w:rsidRDefault="00475A0F" w:rsidP="00C16188">
                  <w:r>
                    <w:t xml:space="preserve">Automatic Transition: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05342E" w14:textId="2BE00A69" w:rsidR="00475A0F" w:rsidRDefault="00475A0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75A0F" w14:paraId="793F2D64" w14:textId="77777777" w:rsidTr="00475A0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F03C60" w14:textId="07BD55AF" w:rsidR="00475A0F" w:rsidRDefault="00475A0F" w:rsidP="00C16188">
                  <w:r>
                    <w:t xml:space="preserve">Include Mesh Auto Loops: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490484" w14:textId="058CD3E6" w:rsidR="00475A0F" w:rsidRDefault="00475A0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475A0F" w14:paraId="5106A5BE" w14:textId="77777777" w:rsidTr="00475A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4DED9AB" w14:textId="07114391" w:rsidR="00475A0F" w:rsidRDefault="00475A0F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516118" w14:textId="3C59C77A" w:rsidR="00475A0F" w:rsidRDefault="00475A0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475A0F" w14:paraId="55243835" w14:textId="77777777" w:rsidTr="00475A0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5743A5" w14:textId="698D3DD7" w:rsidR="00475A0F" w:rsidRDefault="00475A0F" w:rsidP="00C16188">
                  <w:r>
                    <w:t>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CB08FA" w14:textId="6A8A5338" w:rsidR="00475A0F" w:rsidRDefault="00475A0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4.83015 mm</w:t>
                  </w:r>
                </w:p>
              </w:tc>
            </w:tr>
            <w:tr w:rsidR="00475A0F" w14:paraId="2686ECBC" w14:textId="77777777" w:rsidTr="00475A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F8F407" w14:textId="2134B2ED" w:rsidR="00475A0F" w:rsidRDefault="00475A0F" w:rsidP="00C16188">
                  <w:r>
                    <w:t>Tolerance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B65FD3" w14:textId="7DC104A3" w:rsidR="00475A0F" w:rsidRDefault="00475A0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0.241507 mm</w:t>
                  </w:r>
                </w:p>
              </w:tc>
            </w:tr>
            <w:tr w:rsidR="00475A0F" w14:paraId="6350189A" w14:textId="77777777" w:rsidTr="00475A0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DDDA2E" w14:textId="12CCC6D5" w:rsidR="00475A0F" w:rsidRDefault="00475A0F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08090E" w14:textId="54F488A8" w:rsidR="00475A0F" w:rsidRDefault="00475A0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4DC9A293" w14:textId="77777777" w:rsidR="00690657" w:rsidRDefault="00690657" w:rsidP="00690657"/>
          <w:p w14:paraId="4B6EB9BE" w14:textId="15168089" w:rsidR="00A9531D" w:rsidRPr="00690657" w:rsidRDefault="00475A0F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4BC30FD5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D88DC7" w14:textId="54D2A9F2" w:rsidR="007107BE" w:rsidRDefault="00475A0F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C410BE" w14:textId="7E584DD3" w:rsidR="007107BE" w:rsidRDefault="00475A0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17909</w:t>
                  </w:r>
                </w:p>
              </w:tc>
            </w:tr>
            <w:tr w:rsidR="00475A0F" w14:paraId="005BC923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8F3C6B" w14:textId="5C3FFBD6" w:rsidR="00475A0F" w:rsidRDefault="00475A0F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0DB169" w14:textId="1DAD1C75" w:rsidR="00475A0F" w:rsidRDefault="00475A0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9576</w:t>
                  </w:r>
                </w:p>
              </w:tc>
            </w:tr>
            <w:tr w:rsidR="00475A0F" w14:paraId="6709EC53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656897" w14:textId="02BC0C97" w:rsidR="00475A0F" w:rsidRDefault="00475A0F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6A2493" w14:textId="033BA792" w:rsidR="00475A0F" w:rsidRDefault="00475A0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11.703</w:t>
                  </w:r>
                </w:p>
              </w:tc>
            </w:tr>
            <w:tr w:rsidR="00475A0F" w14:paraId="00C84107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BAB7D4" w14:textId="1D736843" w:rsidR="00475A0F" w:rsidRDefault="00475A0F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2B14C3" w14:textId="6F738717" w:rsidR="00475A0F" w:rsidRDefault="00475A0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97.5</w:t>
                  </w:r>
                </w:p>
              </w:tc>
            </w:tr>
            <w:tr w:rsidR="00475A0F" w14:paraId="73D06058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8B4227" w14:textId="1C0D0D7A" w:rsidR="00475A0F" w:rsidRDefault="00475A0F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75A890" w14:textId="3BCABE63" w:rsidR="00475A0F" w:rsidRDefault="00475A0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0.0627</w:t>
                  </w:r>
                </w:p>
              </w:tc>
            </w:tr>
            <w:tr w:rsidR="00475A0F" w14:paraId="64DDE3A6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AE3D9E" w14:textId="2F733E08" w:rsidR="00475A0F" w:rsidRDefault="00475A0F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7E8C6B" w14:textId="731F93DE" w:rsidR="00475A0F" w:rsidRDefault="00475A0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475A0F" w14:paraId="1F774FA1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58E43E" w14:textId="3F36A696" w:rsidR="00475A0F" w:rsidRDefault="00475A0F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38FE0F" w14:textId="2EA18CD4" w:rsidR="00475A0F" w:rsidRDefault="00475A0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00:00:03</w:t>
                  </w:r>
                </w:p>
              </w:tc>
            </w:tr>
            <w:tr w:rsidR="00475A0F" w14:paraId="7C59876A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A8E512" w14:textId="11ACF01C" w:rsidR="00475A0F" w:rsidRDefault="00475A0F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689644" w14:textId="32842CBA" w:rsidR="00475A0F" w:rsidRDefault="00475A0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MBP</w:t>
                  </w:r>
                </w:p>
              </w:tc>
            </w:tr>
          </w:tbl>
          <w:p w14:paraId="0A6DBC98" w14:textId="79503A56" w:rsidR="00A61A59" w:rsidRPr="00F077CB" w:rsidRDefault="00A61A59" w:rsidP="000A7C6B"/>
        </w:tc>
      </w:tr>
    </w:tbl>
    <w:p w14:paraId="36126130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6664090E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A274816" w14:textId="0A8B793C" w:rsidR="002C53F9" w:rsidRDefault="00475A0F" w:rsidP="000A7C6B">
            <w:pPr>
              <w:pStyle w:val="Heading1"/>
            </w:pPr>
            <w:bookmarkStart w:id="16" w:name="_Toc218597001"/>
            <w:r>
              <w:t>Sensor Details</w:t>
            </w:r>
            <w:bookmarkEnd w:id="16"/>
          </w:p>
          <w:p w14:paraId="0F19A88E" w14:textId="517F1442" w:rsidR="002C53F9" w:rsidRPr="00F077CB" w:rsidRDefault="00475A0F" w:rsidP="000A7C6B">
            <w:r>
              <w:t>No Data</w:t>
            </w:r>
          </w:p>
        </w:tc>
      </w:tr>
    </w:tbl>
    <w:p w14:paraId="26BC4424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51055D6D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1F8EDBB1" w14:textId="0EDEEB64" w:rsidR="005F5B79" w:rsidRDefault="00475A0F" w:rsidP="000A7C6B">
            <w:pPr>
              <w:pStyle w:val="Heading1"/>
            </w:pPr>
            <w:bookmarkStart w:id="17" w:name="_Toc218597002"/>
            <w:r>
              <w:lastRenderedPageBreak/>
              <w:t>Resultant Forces</w:t>
            </w:r>
            <w:bookmarkEnd w:id="17"/>
          </w:p>
          <w:p w14:paraId="468EDB22" w14:textId="27DBEDF0" w:rsidR="005F5B79" w:rsidRPr="000B04D4" w:rsidRDefault="00475A0F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595E3BA1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1798C47" w14:textId="3508FC26" w:rsidR="005F5B79" w:rsidRDefault="00475A0F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F077355" w14:textId="2A9977B6" w:rsidR="005F5B79" w:rsidRDefault="00475A0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BE06151" w14:textId="67470B7A" w:rsidR="005F5B79" w:rsidRDefault="00475A0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A02274F" w14:textId="3B24802E" w:rsidR="005F5B79" w:rsidRDefault="00475A0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FAAD519" w14:textId="7589F6FF" w:rsidR="005F5B79" w:rsidRDefault="00475A0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7BDD9ED" w14:textId="728C91E4" w:rsidR="005F5B79" w:rsidRDefault="00475A0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2B7CC62D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F2263DC" w14:textId="34BE1EFD" w:rsidR="005F5B79" w:rsidRPr="004D2956" w:rsidRDefault="00475A0F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55DB6A1" w14:textId="5C924DC4" w:rsidR="005F5B79" w:rsidRPr="004D2956" w:rsidRDefault="00475A0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73411CE" w14:textId="2B9046C6" w:rsidR="005F5B79" w:rsidRPr="004D2956" w:rsidRDefault="00475A0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10,000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39C0B70" w14:textId="02562F32" w:rsidR="005F5B79" w:rsidRPr="004D2956" w:rsidRDefault="00475A0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-6.3777e-06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46FAE57" w14:textId="48D579CA" w:rsidR="005F5B79" w:rsidRPr="004D2956" w:rsidRDefault="00475A0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-4.8399e-05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B801399" w14:textId="15C5D663" w:rsidR="005F5B79" w:rsidRPr="004D2956" w:rsidRDefault="00475A0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10,000</w:t>
                  </w:r>
                </w:p>
              </w:tc>
            </w:tr>
          </w:tbl>
          <w:p w14:paraId="6CCB6DE8" w14:textId="5A96D96E" w:rsidR="005F5B79" w:rsidRPr="000B04D4" w:rsidRDefault="00475A0F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22D01515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3445B03" w14:textId="373EB351" w:rsidR="005F5B79" w:rsidRDefault="00475A0F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0645424" w14:textId="049141EA" w:rsidR="005F5B79" w:rsidRDefault="00475A0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3FC9896" w14:textId="590AA475" w:rsidR="005F5B79" w:rsidRDefault="00475A0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C766C1D" w14:textId="75B03118" w:rsidR="005F5B79" w:rsidRDefault="00475A0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61E708C" w14:textId="7A232FBF" w:rsidR="005F5B79" w:rsidRDefault="00475A0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8D086CB" w14:textId="1D34B9ED" w:rsidR="005F5B79" w:rsidRDefault="00475A0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42896356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3C5795B" w14:textId="7B71EBD6" w:rsidR="005F5B79" w:rsidRPr="004D2956" w:rsidRDefault="00475A0F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9CD70C5" w14:textId="539A4ED3" w:rsidR="005F5B79" w:rsidRPr="004D2956" w:rsidRDefault="00475A0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96C382C" w14:textId="08540089" w:rsidR="005F5B79" w:rsidRPr="004D2956" w:rsidRDefault="00475A0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7B3941A" w14:textId="035866E6" w:rsidR="005F5B79" w:rsidRPr="004D2956" w:rsidRDefault="00475A0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F45720D" w14:textId="32EBABFF" w:rsidR="005F5B79" w:rsidRPr="004D2956" w:rsidRDefault="00475A0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63536F1" w14:textId="0ACD889A" w:rsidR="005F5B79" w:rsidRPr="004D2956" w:rsidRDefault="00475A0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BB4C564" w14:textId="77777777" w:rsidR="005F5B79" w:rsidRDefault="005F5B79" w:rsidP="000A7C6B"/>
        </w:tc>
      </w:tr>
      <w:tr w:rsidR="005F5B79" w14:paraId="1BCFEFF4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55DDFF1B" w14:textId="75D30666" w:rsidR="00C6072D" w:rsidRPr="000B04D4" w:rsidRDefault="00475A0F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25433CC0" w14:textId="77777777" w:rsidTr="00C5579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09086DA" w14:textId="6B93BBDD" w:rsidR="00C6072D" w:rsidRDefault="00475A0F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3921D16" w14:textId="255073DB" w:rsidR="00C6072D" w:rsidRDefault="00475A0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77277D6" w14:textId="1DAB937A" w:rsidR="00C6072D" w:rsidRDefault="00475A0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D6C11FA" w14:textId="0E9506A9" w:rsidR="00C6072D" w:rsidRDefault="00475A0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5FA775D" w14:textId="34C10FFA" w:rsidR="00C6072D" w:rsidRDefault="00475A0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4C218EF" w14:textId="566F4D97" w:rsidR="00C6072D" w:rsidRDefault="00475A0F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54345A27" w14:textId="77777777" w:rsidTr="00C5579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F7E66DF" w14:textId="1D9AEBD9" w:rsidR="00C6072D" w:rsidRPr="004D2956" w:rsidRDefault="00475A0F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F3D39AD" w14:textId="1A794FC9" w:rsidR="00C6072D" w:rsidRPr="004D2956" w:rsidRDefault="00475A0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ADA7251" w14:textId="5A4569EA" w:rsidR="00C6072D" w:rsidRPr="004D2956" w:rsidRDefault="00475A0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0.0102458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96090C7" w14:textId="062D4CDA" w:rsidR="00C6072D" w:rsidRPr="004D2956" w:rsidRDefault="00475A0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8.64463e-05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89EE5CD" w14:textId="6D8EBCD7" w:rsidR="00C6072D" w:rsidRPr="004D2956" w:rsidRDefault="00475A0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-3.25556e-05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2E2DC91" w14:textId="07007353" w:rsidR="00C6072D" w:rsidRPr="004D2956" w:rsidRDefault="00475A0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0.0102462</w:t>
                  </w:r>
                </w:p>
              </w:tc>
            </w:tr>
          </w:tbl>
          <w:p w14:paraId="77735BD7" w14:textId="4F07BC2D" w:rsidR="00C6072D" w:rsidRPr="000B04D4" w:rsidRDefault="00475A0F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3979CE5F" w14:textId="77777777" w:rsidTr="00C5579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F973780" w14:textId="645B2C2C" w:rsidR="00C6072D" w:rsidRDefault="00475A0F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738EEAA" w14:textId="50EC0C2C" w:rsidR="00C6072D" w:rsidRDefault="00475A0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E2895F9" w14:textId="66207DA0" w:rsidR="00C6072D" w:rsidRDefault="00475A0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60E3D5B" w14:textId="0045AC2A" w:rsidR="00C6072D" w:rsidRDefault="00475A0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B54CC56" w14:textId="21D39787" w:rsidR="00C6072D" w:rsidRDefault="00475A0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F2FD7E3" w14:textId="4B5274EE" w:rsidR="00C6072D" w:rsidRDefault="00475A0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5B3D1E29" w14:textId="77777777" w:rsidTr="00C5579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0EEE11D" w14:textId="18BA7A6A" w:rsidR="00C6072D" w:rsidRPr="004D2956" w:rsidRDefault="00475A0F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73EDDC4" w14:textId="0A9BDACA" w:rsidR="00C6072D" w:rsidRPr="004D2956" w:rsidRDefault="00475A0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1CE85F1" w14:textId="07804BCE" w:rsidR="00C6072D" w:rsidRPr="004D2956" w:rsidRDefault="00475A0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AF52AF1" w14:textId="0BEA6C93" w:rsidR="00C6072D" w:rsidRPr="004D2956" w:rsidRDefault="00475A0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A7D48D3" w14:textId="4D68D61B" w:rsidR="00C6072D" w:rsidRPr="004D2956" w:rsidRDefault="00475A0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35FBF5D" w14:textId="355CB543" w:rsidR="00C6072D" w:rsidRPr="004D2956" w:rsidRDefault="00475A0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216E340F" w14:textId="5281E02F" w:rsidR="005F5B79" w:rsidRDefault="005F5B79" w:rsidP="000A7C6B"/>
        </w:tc>
      </w:tr>
      <w:bookmarkEnd w:id="18"/>
      <w:bookmarkEnd w:id="19"/>
      <w:bookmarkEnd w:id="20"/>
    </w:tbl>
    <w:p w14:paraId="13352894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716738D0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6751E95" w14:textId="29D08F8F" w:rsidR="0050542D" w:rsidRPr="00475A0F" w:rsidRDefault="00475A0F" w:rsidP="00475A0F">
            <w:pPr>
              <w:pStyle w:val="Heading1"/>
            </w:pPr>
            <w:bookmarkStart w:id="21" w:name="_Toc218597003"/>
            <w:r>
              <w:t>Beams</w:t>
            </w:r>
            <w:bookmarkEnd w:id="21"/>
          </w:p>
          <w:p w14:paraId="0F09434A" w14:textId="480AF14D" w:rsidR="00EC2432" w:rsidRDefault="00475A0F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1FFB669F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509E50C7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A9C9A56" w14:textId="07661468" w:rsidR="00EC2432" w:rsidRDefault="00475A0F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18597004"/>
            <w:r>
              <w:lastRenderedPageBreak/>
              <w:t>Study Results</w:t>
            </w:r>
            <w:bookmarkEnd w:id="25"/>
          </w:p>
          <w:p w14:paraId="6368566C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475A0F" w14:paraId="4D1E82FF" w14:textId="77777777" w:rsidTr="00585B0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881A51A" w14:textId="302A48D6" w:rsidR="00475A0F" w:rsidRDefault="00475A0F" w:rsidP="00475A0F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0A7C8DD" w14:textId="666344C8" w:rsidR="00475A0F" w:rsidRDefault="00475A0F" w:rsidP="00475A0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FD187C6" w14:textId="3FE17215" w:rsidR="00475A0F" w:rsidRDefault="00475A0F" w:rsidP="00475A0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4528754" w14:textId="769EB624" w:rsidR="00475A0F" w:rsidRDefault="00475A0F" w:rsidP="00475A0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475A0F" w14:paraId="70C3A4B4" w14:textId="77777777" w:rsidTr="00585B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94568B" w14:textId="45F5A4F0" w:rsidR="00475A0F" w:rsidRPr="004D2956" w:rsidRDefault="00475A0F" w:rsidP="00475A0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C8C72C" w14:textId="5C464BCB" w:rsidR="00475A0F" w:rsidRPr="004D2956" w:rsidRDefault="00475A0F" w:rsidP="00475A0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EE17C2" w14:textId="77777777" w:rsidR="00475A0F" w:rsidRDefault="00475A0F" w:rsidP="00475A0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1.535e+05N/m^2</w:t>
                  </w:r>
                </w:p>
                <w:p w14:paraId="688DB10F" w14:textId="5E122E5D" w:rsidR="00475A0F" w:rsidRPr="004D2956" w:rsidRDefault="00475A0F" w:rsidP="00475A0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183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DBE94A9" w14:textId="77777777" w:rsidR="00475A0F" w:rsidRDefault="00475A0F" w:rsidP="00475A0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1.322e+08N/m^2</w:t>
                  </w:r>
                </w:p>
                <w:p w14:paraId="1ECE70A1" w14:textId="5359F8F3" w:rsidR="00475A0F" w:rsidRPr="004D2956" w:rsidRDefault="00475A0F" w:rsidP="00475A0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13195</w:t>
                  </w:r>
                </w:p>
              </w:tc>
            </w:tr>
            <w:tr w:rsidR="00475A0F" w14:paraId="42F48FE7" w14:textId="77777777" w:rsidTr="00585B0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C9293E4" w14:textId="338E16A8" w:rsidR="00475A0F" w:rsidRDefault="00475A0F" w:rsidP="00475A0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D080BB0" wp14:editId="183CB434">
                        <wp:extent cx="6646545" cy="4194810"/>
                        <wp:effectExtent l="0" t="0" r="1905" b="0"/>
                        <wp:docPr id="1970006723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70006723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1948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E40471A" w14:textId="586CD772" w:rsidR="00475A0F" w:rsidRPr="004D2956" w:rsidRDefault="00475A0F" w:rsidP="00475A0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Solidworks_practice_1-Static 1-Stress-Stress1</w:t>
                  </w:r>
                </w:p>
              </w:tc>
            </w:tr>
          </w:tbl>
          <w:p w14:paraId="0744B62C" w14:textId="77777777" w:rsidR="00475A0F" w:rsidRDefault="00475A0F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475A0F" w14:paraId="2183114B" w14:textId="77777777" w:rsidTr="00585B0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BEBF9D8" w14:textId="1AD36C6E" w:rsidR="00475A0F" w:rsidRDefault="00475A0F" w:rsidP="00475A0F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6DCCB48" w14:textId="069280A9" w:rsidR="00475A0F" w:rsidRDefault="00475A0F" w:rsidP="00475A0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F6F4DB6" w14:textId="711DAB83" w:rsidR="00475A0F" w:rsidRDefault="00475A0F" w:rsidP="00475A0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C054709" w14:textId="1B0896FA" w:rsidR="00475A0F" w:rsidRDefault="00475A0F" w:rsidP="00475A0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475A0F" w14:paraId="56298458" w14:textId="77777777" w:rsidTr="00585B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3B28D0" w14:textId="684E65AF" w:rsidR="00475A0F" w:rsidRPr="004D2956" w:rsidRDefault="00475A0F" w:rsidP="00475A0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9980BD" w14:textId="6BD387E7" w:rsidR="00475A0F" w:rsidRPr="004D2956" w:rsidRDefault="00475A0F" w:rsidP="00475A0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D522D5F" w14:textId="77777777" w:rsidR="00475A0F" w:rsidRDefault="00475A0F" w:rsidP="00475A0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4FECAFF2" w14:textId="14A35B6C" w:rsidR="00475A0F" w:rsidRPr="004D2956" w:rsidRDefault="00475A0F" w:rsidP="00475A0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550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3F626B" w14:textId="77777777" w:rsidR="00475A0F" w:rsidRDefault="00475A0F" w:rsidP="00475A0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7.199e-02mm</w:t>
                  </w:r>
                </w:p>
                <w:p w14:paraId="4626B639" w14:textId="60AFA52B" w:rsidR="00475A0F" w:rsidRPr="004D2956" w:rsidRDefault="00475A0F" w:rsidP="00475A0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2239</w:t>
                  </w:r>
                </w:p>
              </w:tc>
            </w:tr>
            <w:tr w:rsidR="00475A0F" w14:paraId="6B85AD33" w14:textId="77777777" w:rsidTr="00585B0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1C7036E" w14:textId="084A728B" w:rsidR="00475A0F" w:rsidRDefault="00475A0F" w:rsidP="00475A0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2B18F4BF" wp14:editId="341EAF6D">
                        <wp:extent cx="6646545" cy="4194810"/>
                        <wp:effectExtent l="0" t="0" r="1905" b="0"/>
                        <wp:docPr id="840862207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0862207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1948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ADB562D" w14:textId="0718C994" w:rsidR="00475A0F" w:rsidRPr="004D2956" w:rsidRDefault="00475A0F" w:rsidP="00475A0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Solidworks_practice_1-Static 1-Displacement-Displacement1</w:t>
                  </w:r>
                </w:p>
              </w:tc>
            </w:tr>
          </w:tbl>
          <w:p w14:paraId="5A050AFD" w14:textId="77777777" w:rsidR="00475A0F" w:rsidRDefault="00475A0F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475A0F" w14:paraId="773E0CDC" w14:textId="77777777" w:rsidTr="00585B0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CC06B44" w14:textId="78509DB8" w:rsidR="00475A0F" w:rsidRDefault="00475A0F" w:rsidP="00475A0F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CDFDB61" w14:textId="1E05DC58" w:rsidR="00475A0F" w:rsidRDefault="00475A0F" w:rsidP="00475A0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2F0039C" w14:textId="5A2B0150" w:rsidR="00475A0F" w:rsidRDefault="00475A0F" w:rsidP="00475A0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CC75CC0" w14:textId="6C7FE1D7" w:rsidR="00475A0F" w:rsidRDefault="00475A0F" w:rsidP="00475A0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475A0F" w14:paraId="5C08557C" w14:textId="77777777" w:rsidTr="00585B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804F55" w14:textId="2586759F" w:rsidR="00475A0F" w:rsidRPr="004D2956" w:rsidRDefault="00475A0F" w:rsidP="00475A0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7029A6" w14:textId="6EFDC848" w:rsidR="00475A0F" w:rsidRPr="004D2956" w:rsidRDefault="00475A0F" w:rsidP="00475A0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614529" w14:textId="77777777" w:rsidR="00475A0F" w:rsidRDefault="00475A0F" w:rsidP="00475A0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4.215e-07</w:t>
                  </w:r>
                </w:p>
                <w:p w14:paraId="7CFAA0DD" w14:textId="5DA72F80" w:rsidR="00475A0F" w:rsidRPr="004D2956" w:rsidRDefault="00475A0F" w:rsidP="00475A0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1419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5AAA49" w14:textId="77777777" w:rsidR="00475A0F" w:rsidRDefault="00475A0F" w:rsidP="00475A0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4.022e-04</w:t>
                  </w:r>
                </w:p>
                <w:p w14:paraId="35FA3D24" w14:textId="40438F95" w:rsidR="00475A0F" w:rsidRPr="004D2956" w:rsidRDefault="00475A0F" w:rsidP="00475A0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221</w:t>
                  </w:r>
                </w:p>
              </w:tc>
            </w:tr>
            <w:tr w:rsidR="00475A0F" w14:paraId="32E2C950" w14:textId="77777777" w:rsidTr="00585B0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6C453DB" w14:textId="6ACC521D" w:rsidR="00475A0F" w:rsidRDefault="00475A0F" w:rsidP="00475A0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3B7716AD" wp14:editId="7ADABA01">
                        <wp:extent cx="6646545" cy="4194810"/>
                        <wp:effectExtent l="0" t="0" r="1905" b="0"/>
                        <wp:docPr id="470324161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0324161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1948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4D1E248" w14:textId="179FA9A7" w:rsidR="00475A0F" w:rsidRPr="004D2956" w:rsidRDefault="00475A0F" w:rsidP="00475A0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Solidworks_practice_1-Static 1-Strain-Strain1</w:t>
                  </w:r>
                </w:p>
              </w:tc>
            </w:tr>
          </w:tbl>
          <w:p w14:paraId="2E66E672" w14:textId="77777777" w:rsidR="00475A0F" w:rsidRDefault="00475A0F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3319"/>
              <w:gridCol w:w="6886"/>
            </w:tblGrid>
            <w:tr w:rsidR="00475A0F" w14:paraId="4521DAF4" w14:textId="77777777" w:rsidTr="00475A0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79F2C7A" w14:textId="13AEE9B0" w:rsidR="00475A0F" w:rsidRDefault="00475A0F" w:rsidP="00475A0F">
                  <w:r>
                    <w:t>Name</w:t>
                  </w:r>
                </w:p>
              </w:tc>
              <w:tc>
                <w:tcPr>
                  <w:tcW w:w="773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4AB27C7" w14:textId="4A7F5311" w:rsidR="00475A0F" w:rsidRDefault="00475A0F" w:rsidP="00475A0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</w:tr>
            <w:tr w:rsidR="00475A0F" w14:paraId="7F286BB5" w14:textId="77777777" w:rsidTr="00A5423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69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ED99E6E" w14:textId="237BCA77" w:rsidR="00475A0F" w:rsidRPr="004D2956" w:rsidRDefault="00475A0F" w:rsidP="00475A0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Displacement1{1}</w:t>
                  </w:r>
                </w:p>
              </w:tc>
              <w:tc>
                <w:tcPr>
                  <w:tcW w:w="7736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CE8747" w14:textId="68A8FCD7" w:rsidR="00475A0F" w:rsidRPr="004D2956" w:rsidRDefault="00475A0F" w:rsidP="00475A0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Deformed shape</w:t>
                  </w:r>
                </w:p>
              </w:tc>
            </w:tr>
            <w:tr w:rsidR="00475A0F" w14:paraId="392B887F" w14:textId="77777777" w:rsidTr="00475A0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0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CB8F271" w14:textId="5745535E" w:rsidR="00475A0F" w:rsidRDefault="00475A0F" w:rsidP="00475A0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199C1F02" wp14:editId="750C7B15">
                        <wp:extent cx="6646545" cy="4194810"/>
                        <wp:effectExtent l="0" t="0" r="1905" b="0"/>
                        <wp:docPr id="611036631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1036631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41948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E39C445" w14:textId="7DE1E738" w:rsidR="00475A0F" w:rsidRPr="004D2956" w:rsidRDefault="00475A0F" w:rsidP="00475A0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Solidworks_practice_1-Static 1-Displacement-Displacement1{1}</w:t>
                  </w:r>
                </w:p>
              </w:tc>
            </w:tr>
          </w:tbl>
          <w:p w14:paraId="77F03251" w14:textId="77777777" w:rsidR="00475A0F" w:rsidRPr="000B04D4" w:rsidRDefault="00475A0F" w:rsidP="000A7C6B"/>
          <w:bookmarkEnd w:id="22"/>
          <w:bookmarkEnd w:id="23"/>
          <w:bookmarkEnd w:id="24"/>
          <w:p w14:paraId="552A3E21" w14:textId="6A3C02F7" w:rsidR="00EC2432" w:rsidRDefault="00EC2432" w:rsidP="000A7C6B"/>
        </w:tc>
      </w:tr>
    </w:tbl>
    <w:p w14:paraId="648DC57F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14:paraId="1551DAE0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5C6C3C9" w14:textId="30899C6E" w:rsidR="000B1701" w:rsidRDefault="00475A0F" w:rsidP="00475A0F">
            <w:pPr>
              <w:pStyle w:val="Heading1"/>
            </w:pPr>
            <w:bookmarkStart w:id="26" w:name="_Toc218597005"/>
            <w:r>
              <w:t>Conclusion</w:t>
            </w:r>
            <w:bookmarkEnd w:id="26"/>
          </w:p>
        </w:tc>
      </w:tr>
    </w:tbl>
    <w:p w14:paraId="7301AAAD" w14:textId="630B7C4C" w:rsidR="00AC3438" w:rsidRPr="00AC3438" w:rsidRDefault="00AC3438" w:rsidP="00FE0924"/>
    <w:sectPr w:rsidR="00AC3438" w:rsidRPr="00AC3438" w:rsidSect="00475A0F">
      <w:headerReference w:type="default" r:id="rId17"/>
      <w:footerReference w:type="default" r:id="rId18"/>
      <w:headerReference w:type="first" r:id="rId19"/>
      <w:footerReference w:type="first" r:id="rId20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43C0C" w14:textId="77777777" w:rsidR="00475A0F" w:rsidRDefault="00475A0F" w:rsidP="00F25CD7">
      <w:pPr>
        <w:spacing w:after="0" w:line="240" w:lineRule="auto"/>
      </w:pPr>
      <w:r>
        <w:separator/>
      </w:r>
    </w:p>
  </w:endnote>
  <w:endnote w:type="continuationSeparator" w:id="0">
    <w:p w14:paraId="46C48808" w14:textId="77777777" w:rsidR="00475A0F" w:rsidRDefault="00475A0F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DC4D2F" w14:paraId="372485B7" w14:textId="77777777" w:rsidTr="003E1AE9">
      <w:tc>
        <w:tcPr>
          <w:tcW w:w="867" w:type="pct"/>
        </w:tcPr>
        <w:p w14:paraId="5639A9B9" w14:textId="77777777" w:rsidR="00DC4D2F" w:rsidRDefault="00DC4D2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58714C53" wp14:editId="0D89F043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7D310A7A" w14:textId="0F02EFE6" w:rsidR="00DC4D2F" w:rsidRDefault="00475A0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5D6BD637" w14:textId="4324CA1E" w:rsidR="00DC4D2F" w:rsidRDefault="00475A0F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Solidworks_practice_1</w:t>
          </w:r>
        </w:p>
      </w:tc>
      <w:tc>
        <w:tcPr>
          <w:tcW w:w="0" w:type="auto"/>
          <w:vAlign w:val="bottom"/>
        </w:tcPr>
        <w:p w14:paraId="0D05EB67" w14:textId="77777777" w:rsidR="00DC4D2F" w:rsidRDefault="00DC4D2F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C379D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0F2A9945" w14:textId="77777777" w:rsidR="00DC4D2F" w:rsidRPr="00BF0BC4" w:rsidRDefault="00DC4D2F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DC4D2F" w14:paraId="7C4F41AF" w14:textId="77777777" w:rsidTr="00BF0BC4">
      <w:tc>
        <w:tcPr>
          <w:tcW w:w="1908" w:type="dxa"/>
        </w:tcPr>
        <w:p w14:paraId="70848FB3" w14:textId="77777777" w:rsidR="00DC4D2F" w:rsidRDefault="00DC4D2F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7FD2E139" wp14:editId="58175253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2889CA5A" w14:textId="50E07FB5" w:rsidR="00DC4D2F" w:rsidRDefault="00475A0F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DC4D2F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4924B024" w14:textId="6999C2E0" w:rsidR="00DC4D2F" w:rsidRDefault="00475A0F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Solidworks_practice_1</w:t>
          </w:r>
        </w:p>
      </w:tc>
      <w:tc>
        <w:tcPr>
          <w:tcW w:w="360" w:type="dxa"/>
          <w:vAlign w:val="bottom"/>
        </w:tcPr>
        <w:p w14:paraId="1F863FEE" w14:textId="77777777" w:rsidR="00DC4D2F" w:rsidRDefault="00DC4D2F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C379D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0797C792" w14:textId="77777777" w:rsidR="00DC4D2F" w:rsidRPr="00F25CD7" w:rsidRDefault="00DC4D2F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1C960" w14:textId="77777777" w:rsidR="00475A0F" w:rsidRDefault="00475A0F" w:rsidP="00F25CD7">
      <w:pPr>
        <w:spacing w:after="0" w:line="240" w:lineRule="auto"/>
      </w:pPr>
      <w:r>
        <w:separator/>
      </w:r>
    </w:p>
  </w:footnote>
  <w:footnote w:type="continuationSeparator" w:id="0">
    <w:p w14:paraId="4A2B42AB" w14:textId="77777777" w:rsidR="00475A0F" w:rsidRDefault="00475A0F" w:rsidP="00F25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none" w:sz="0" w:space="0" w:color="auto"/>
        <w:left w:val="none" w:sz="0" w:space="0" w:color="auto"/>
        <w:bottom w:val="single" w:sz="48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18"/>
      <w:gridCol w:w="4500"/>
      <w:gridCol w:w="4680"/>
    </w:tblGrid>
    <w:tr w:rsidR="00DC4D2F" w14:paraId="6C6A6146" w14:textId="77777777" w:rsidTr="00BF0BC4">
      <w:tc>
        <w:tcPr>
          <w:tcW w:w="1818" w:type="dxa"/>
          <w:tcBorders>
            <w:bottom w:val="nil"/>
          </w:tcBorders>
          <w:vAlign w:val="bottom"/>
        </w:tcPr>
        <w:p w14:paraId="2354A30A" w14:textId="4785B085" w:rsidR="00DC4D2F" w:rsidRDefault="00DC4D2F" w:rsidP="00E217C8">
          <w:pPr>
            <w:pStyle w:val="Header"/>
            <w:rPr>
              <w:rFonts w:ascii="Trebuchet MS" w:hAnsi="Trebuchet MS"/>
              <w:b/>
            </w:rPr>
          </w:pPr>
        </w:p>
      </w:tc>
      <w:tc>
        <w:tcPr>
          <w:tcW w:w="4500" w:type="dxa"/>
          <w:tcBorders>
            <w:bottom w:val="nil"/>
          </w:tcBorders>
          <w:vAlign w:val="bottom"/>
        </w:tcPr>
        <w:p w14:paraId="00FF6FA8" w14:textId="2DDBB7F1" w:rsidR="00DC4D2F" w:rsidRDefault="00475A0F" w:rsidP="00E217C8">
          <w:pPr>
            <w:pStyle w:val="Header"/>
            <w:rPr>
              <w:rFonts w:ascii="Trebuchet MS" w:hAnsi="Trebuchet MS"/>
            </w:rPr>
          </w:pPr>
          <w:r>
            <w:rPr>
              <w:rFonts w:ascii="Trebuchet MS" w:hAnsi="Trebuchet MS"/>
              <w:b/>
            </w:rPr>
            <w:t>Tejas</w:t>
          </w:r>
        </w:p>
        <w:p w14:paraId="46F424C5" w14:textId="00C5BCA9" w:rsidR="00DC4D2F" w:rsidRDefault="00DC4D2F" w:rsidP="00E217C8">
          <w:pPr>
            <w:pStyle w:val="Header"/>
            <w:rPr>
              <w:rFonts w:ascii="Trebuchet MS" w:hAnsi="Trebuchet MS"/>
            </w:rPr>
          </w:pPr>
        </w:p>
      </w:tc>
      <w:tc>
        <w:tcPr>
          <w:tcW w:w="4680" w:type="dxa"/>
          <w:tcBorders>
            <w:bottom w:val="nil"/>
          </w:tcBorders>
          <w:vAlign w:val="bottom"/>
        </w:tcPr>
        <w:p w14:paraId="12414114" w14:textId="771A5040" w:rsidR="00DC4D2F" w:rsidRPr="003E4713" w:rsidRDefault="00475A0F" w:rsidP="00F25CD7">
          <w:pPr>
            <w:pStyle w:val="Header"/>
            <w:jc w:val="right"/>
            <w:rPr>
              <w:rFonts w:ascii="Trebuchet MS" w:hAnsi="Trebuchet MS"/>
            </w:rPr>
          </w:pPr>
          <w:r>
            <w:rPr>
              <w:rFonts w:ascii="Trebuchet MS" w:hAnsi="Trebuchet MS"/>
            </w:rPr>
            <w:t>1/6/2026</w:t>
          </w:r>
        </w:p>
      </w:tc>
    </w:tr>
  </w:tbl>
  <w:p w14:paraId="48229F6F" w14:textId="77777777" w:rsidR="00DC4D2F" w:rsidRDefault="00DC4D2F" w:rsidP="00F25CD7">
    <w:pPr>
      <w:pStyle w:val="Header"/>
      <w:pBdr>
        <w:bottom w:val="single" w:sz="36" w:space="1" w:color="BFBFBF" w:themeColor="background1" w:themeShade="BF"/>
      </w:pBdr>
    </w:pPr>
  </w:p>
  <w:p w14:paraId="734B3977" w14:textId="77777777" w:rsidR="00DC4D2F" w:rsidRDefault="00DC4D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48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1007"/>
    </w:tblGrid>
    <w:tr w:rsidR="00DC4D2F" w14:paraId="1A4A5040" w14:textId="77777777" w:rsidTr="00BF0BC4">
      <w:trPr>
        <w:trHeight w:val="1530"/>
      </w:trPr>
      <w:tc>
        <w:tcPr>
          <w:tcW w:w="11007" w:type="dxa"/>
          <w:tcBorders>
            <w:bottom w:val="nil"/>
          </w:tcBorders>
        </w:tcPr>
        <w:tbl>
          <w:tblPr>
            <w:tblW w:w="0" w:type="auto"/>
            <w:tblBorders>
              <w:bottom w:val="single" w:sz="48" w:space="0" w:color="A6A6A6" w:themeColor="background1" w:themeShade="A6"/>
            </w:tblBorders>
            <w:tblLayout w:type="fixed"/>
            <w:tblLook w:val="04A0" w:firstRow="1" w:lastRow="0" w:firstColumn="1" w:lastColumn="0" w:noHBand="0" w:noVBand="1"/>
          </w:tblPr>
          <w:tblGrid>
            <w:gridCol w:w="3361"/>
            <w:gridCol w:w="7470"/>
          </w:tblGrid>
          <w:tr w:rsidR="00DC4D2F" w:rsidRPr="00B86860" w14:paraId="3F306C3B" w14:textId="77777777" w:rsidTr="00E76AFC">
            <w:trPr>
              <w:trHeight w:val="1530"/>
            </w:trPr>
            <w:tc>
              <w:tcPr>
                <w:tcW w:w="3361" w:type="dxa"/>
                <w:tcBorders>
                  <w:bottom w:val="nil"/>
                </w:tcBorders>
                <w:vAlign w:val="bottom"/>
              </w:tcPr>
              <w:p w14:paraId="6351A769" w14:textId="14039B20" w:rsidR="00DC4D2F" w:rsidRPr="00B86860" w:rsidRDefault="00DC4D2F" w:rsidP="0004566C">
                <w:pPr>
                  <w:pStyle w:val="Header"/>
                  <w:tabs>
                    <w:tab w:val="clear" w:pos="4680"/>
                    <w:tab w:val="clear" w:pos="9360"/>
                    <w:tab w:val="center" w:pos="3163"/>
                    <w:tab w:val="right" w:pos="10633"/>
                  </w:tabs>
                  <w:ind w:left="-108"/>
                  <w:rPr>
                    <w:rFonts w:ascii="Trebuchet MS" w:hAnsi="Trebuchet MS"/>
                    <w:b/>
                  </w:rPr>
                </w:pPr>
              </w:p>
            </w:tc>
            <w:tc>
              <w:tcPr>
                <w:tcW w:w="7470" w:type="dxa"/>
                <w:tcBorders>
                  <w:bottom w:val="nil"/>
                </w:tcBorders>
                <w:vAlign w:val="bottom"/>
              </w:tcPr>
              <w:p w14:paraId="4E90658C" w14:textId="116697A5" w:rsidR="00DC4D2F" w:rsidRPr="00B86860" w:rsidRDefault="00475A0F" w:rsidP="00E217C8">
                <w:pPr>
                  <w:pStyle w:val="Header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b/>
                  </w:rPr>
                  <w:t>Tejas</w:t>
                </w:r>
              </w:p>
              <w:p w14:paraId="3AF04379" w14:textId="05CFCB77" w:rsidR="00DC4D2F" w:rsidRPr="00B86860" w:rsidRDefault="00475A0F" w:rsidP="00E217C8">
                <w:pPr>
                  <w:pStyle w:val="Header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</w:rPr>
                  <w:t>Phone: 9728372029</w:t>
                </w:r>
              </w:p>
              <w:p w14:paraId="32D8B8A5" w14:textId="6966B417" w:rsidR="00DC4D2F" w:rsidRPr="00B86860" w:rsidRDefault="00DC4D2F" w:rsidP="00E217C8">
                <w:pPr>
                  <w:pStyle w:val="Header"/>
                </w:pPr>
              </w:p>
            </w:tc>
          </w:tr>
        </w:tbl>
        <w:p w14:paraId="3FB4E88D" w14:textId="77777777" w:rsidR="00DC4D2F" w:rsidRDefault="00DC4D2F"/>
      </w:tc>
    </w:tr>
  </w:tbl>
  <w:p w14:paraId="2FF577B9" w14:textId="77777777" w:rsidR="00DC4D2F" w:rsidRDefault="00DC4D2F" w:rsidP="00F25CD7">
    <w:pPr>
      <w:pStyle w:val="Header"/>
      <w:pBdr>
        <w:bottom w:val="single" w:sz="36" w:space="1" w:color="BFBFBF" w:themeColor="background1" w:themeShade="BF"/>
      </w:pBdr>
    </w:pPr>
  </w:p>
  <w:p w14:paraId="76FED131" w14:textId="77777777" w:rsidR="00DC4D2F" w:rsidRDefault="00DC4D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A0F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5A0F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A21B9"/>
    <w:rsid w:val="008A3365"/>
    <w:rsid w:val="008A5791"/>
    <w:rsid w:val="008A58FC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7C50"/>
    <w:rsid w:val="009E7F81"/>
    <w:rsid w:val="009F13F1"/>
    <w:rsid w:val="009F39F8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B465C"/>
  <w15:docId w15:val="{6C034AB9-3DB0-4CE5-AD46-BD71F8F9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46AAC7-2917-4F5C-B83C-F13ED3BB5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0</TotalTime>
  <Pages>12</Pages>
  <Words>575</Words>
  <Characters>4526</Characters>
  <Application>Microsoft Office Word</Application>
  <DocSecurity>0</DocSecurity>
  <Lines>565</Lines>
  <Paragraphs>392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tjbis</dc:creator>
  <cp:lastModifiedBy>TEJAS</cp:lastModifiedBy>
  <cp:revision>1</cp:revision>
  <dcterms:created xsi:type="dcterms:W3CDTF">2026-01-06T07:32:00Z</dcterms:created>
  <dcterms:modified xsi:type="dcterms:W3CDTF">2026-01-06T07:32:00Z</dcterms:modified>
</cp:coreProperties>
</file>